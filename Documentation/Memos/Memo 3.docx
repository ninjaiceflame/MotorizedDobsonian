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723BC" w14:textId="77777777" w:rsidR="00E442BF" w:rsidRDefault="004F2030" w:rsidP="004A6DCE">
      <w:pPr>
        <w:pStyle w:val="Title"/>
      </w:pPr>
      <w:r w:rsidRPr="004A6DCE">
        <w:t>Memo</w:t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3"/>
        <w:gridCol w:w="7602"/>
      </w:tblGrid>
      <w:tr w:rsidR="004A6DCE" w14:paraId="1F7AEDFF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4AD2E24D" w14:textId="77777777" w:rsidR="004A6DCE" w:rsidRPr="004A6DCE" w:rsidRDefault="004A6DCE" w:rsidP="00E0003B">
            <w:pPr>
              <w:pStyle w:val="Heading1"/>
            </w:pPr>
            <w:r w:rsidRPr="004A6DCE">
              <w:t>To:</w:t>
            </w:r>
          </w:p>
        </w:tc>
        <w:tc>
          <w:tcPr>
            <w:tcW w:w="7602" w:type="dxa"/>
            <w:vAlign w:val="bottom"/>
          </w:tcPr>
          <w:p w14:paraId="17407952" w14:textId="7A07B1D1" w:rsidR="004A6DCE" w:rsidRPr="00E0003B" w:rsidRDefault="001E72F0" w:rsidP="00D26812">
            <w:r>
              <w:t>Troy</w:t>
            </w:r>
            <w:r w:rsidR="00D26812">
              <w:t xml:space="preserve"> </w:t>
            </w:r>
            <w:r>
              <w:t>Scevers</w:t>
            </w:r>
          </w:p>
        </w:tc>
      </w:tr>
      <w:tr w:rsidR="004A6DCE" w14:paraId="22E73B5F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4A0913BF" w14:textId="77777777" w:rsidR="004A6DCE" w:rsidRPr="004A6DCE" w:rsidRDefault="004A6DCE" w:rsidP="00E0003B">
            <w:pPr>
              <w:pStyle w:val="Heading1"/>
            </w:pPr>
            <w:r w:rsidRPr="004A6DCE">
              <w:t>From:</w:t>
            </w:r>
          </w:p>
        </w:tc>
        <w:tc>
          <w:tcPr>
            <w:tcW w:w="7602" w:type="dxa"/>
            <w:vAlign w:val="bottom"/>
          </w:tcPr>
          <w:p w14:paraId="5947647F" w14:textId="57A4DAE7" w:rsidR="004A6DCE" w:rsidRPr="00E0003B" w:rsidRDefault="00DE59EB" w:rsidP="00D26812">
            <w:r>
              <w:t>Nathan Wiley</w:t>
            </w:r>
          </w:p>
        </w:tc>
      </w:tr>
      <w:tr w:rsidR="004A6DCE" w14:paraId="49612815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1BDD802F" w14:textId="77777777" w:rsidR="004A6DCE" w:rsidRPr="004A6DCE" w:rsidRDefault="004A6DCE" w:rsidP="00E0003B">
            <w:pPr>
              <w:pStyle w:val="Heading1"/>
            </w:pPr>
            <w:r w:rsidRPr="004A6DCE">
              <w:t>Date:</w:t>
            </w:r>
          </w:p>
        </w:tc>
        <w:sdt>
          <w:sdtPr>
            <w:alias w:val="Date"/>
            <w:tag w:val="Date"/>
            <w:id w:val="434908564"/>
            <w:placeholder>
              <w:docPart w:val="7DD38E748D8349E89DC47DDEBA94ED75"/>
            </w:placeholder>
            <w:date w:fullDate="2022-10-21T00:00:00Z">
              <w:dateFormat w:val="MMMM d, 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7602" w:type="dxa"/>
                <w:vAlign w:val="bottom"/>
              </w:tcPr>
              <w:p w14:paraId="1B8B484B" w14:textId="797E5A44" w:rsidR="004A6DCE" w:rsidRPr="00E0003B" w:rsidRDefault="00EF27A7" w:rsidP="00E0003B">
                <w:r>
                  <w:t>October 21, 2022</w:t>
                </w:r>
              </w:p>
            </w:tc>
          </w:sdtContent>
        </w:sdt>
      </w:tr>
      <w:tr w:rsidR="004A6DCE" w14:paraId="50FA78C8" w14:textId="77777777" w:rsidTr="00D26812">
        <w:trPr>
          <w:cantSplit/>
          <w:trHeight w:val="432"/>
        </w:trPr>
        <w:tc>
          <w:tcPr>
            <w:tcW w:w="1153" w:type="dxa"/>
            <w:vAlign w:val="bottom"/>
          </w:tcPr>
          <w:p w14:paraId="2F4B885E" w14:textId="77777777" w:rsidR="004A6DCE" w:rsidRPr="004A6DCE" w:rsidRDefault="004A6DCE" w:rsidP="00E0003B">
            <w:pPr>
              <w:pStyle w:val="Heading1"/>
            </w:pPr>
            <w:r w:rsidRPr="004A6DCE">
              <w:t>Re:</w:t>
            </w:r>
          </w:p>
        </w:tc>
        <w:tc>
          <w:tcPr>
            <w:tcW w:w="7602" w:type="dxa"/>
            <w:vAlign w:val="bottom"/>
          </w:tcPr>
          <w:p w14:paraId="7FBB56B6" w14:textId="3285DC84" w:rsidR="004A6DCE" w:rsidRPr="00E0003B" w:rsidRDefault="002528E0" w:rsidP="00E0003B">
            <w:r>
              <w:t xml:space="preserve">Memo </w:t>
            </w:r>
            <w:r w:rsidR="00EF27A7">
              <w:t>3</w:t>
            </w:r>
          </w:p>
        </w:tc>
      </w:tr>
      <w:tr w:rsidR="00E0003B" w14:paraId="7C660BDD" w14:textId="77777777" w:rsidTr="00D26812">
        <w:trPr>
          <w:cantSplit/>
          <w:trHeight w:val="432"/>
        </w:trPr>
        <w:tc>
          <w:tcPr>
            <w:tcW w:w="1153" w:type="dxa"/>
            <w:tcBorders>
              <w:bottom w:val="single" w:sz="4" w:space="0" w:color="auto"/>
            </w:tcBorders>
            <w:vAlign w:val="bottom"/>
          </w:tcPr>
          <w:p w14:paraId="33F86374" w14:textId="77777777" w:rsidR="00E0003B" w:rsidRPr="004A6DCE" w:rsidRDefault="00E0003B" w:rsidP="00E0003B"/>
        </w:tc>
        <w:tc>
          <w:tcPr>
            <w:tcW w:w="7602" w:type="dxa"/>
            <w:tcBorders>
              <w:bottom w:val="single" w:sz="4" w:space="0" w:color="auto"/>
            </w:tcBorders>
            <w:vAlign w:val="bottom"/>
          </w:tcPr>
          <w:p w14:paraId="5B0C27F7" w14:textId="77777777" w:rsidR="00E0003B" w:rsidRDefault="00E0003B" w:rsidP="00E0003B"/>
        </w:tc>
      </w:tr>
    </w:tbl>
    <w:p w14:paraId="0056F0FA" w14:textId="77777777" w:rsidR="00EF27A7" w:rsidRDefault="00EF27A7">
      <w:r>
        <w:tab/>
      </w:r>
    </w:p>
    <w:p w14:paraId="318FF9FB" w14:textId="3071523B" w:rsidR="007A17F7" w:rsidRDefault="00EF27A7" w:rsidP="00EF27A7">
      <w:pPr>
        <w:ind w:left="720"/>
      </w:pPr>
      <w:r>
        <w:t>This week I had a family emergency, so I wasn’t able to work during the week. However, last weekend, I was able to get the pieces that I had designed cut out of the plywood.</w:t>
      </w:r>
      <w:r w:rsidR="0003312B">
        <w:t xml:space="preserve"> Unfortunately, my dog damaged my tube rings because we had to leave in a hurry, and I didn’t have time to move them to a secure location. I will need to either fill in the damaged areas or recut these pieces completely.</w:t>
      </w:r>
    </w:p>
    <w:p w14:paraId="066C6C11" w14:textId="087A785C" w:rsidR="0003787F" w:rsidRDefault="0003787F" w:rsidP="00EF27A7">
      <w:pPr>
        <w:ind w:left="720"/>
      </w:pPr>
    </w:p>
    <w:p w14:paraId="5D680D07" w14:textId="49F05232" w:rsidR="0003787F" w:rsidRDefault="0003787F" w:rsidP="00EF27A7">
      <w:pPr>
        <w:ind w:left="720"/>
      </w:pPr>
      <w:r>
        <w:t>I ordered parts for the assembly of the base and tube rings:</w:t>
      </w:r>
    </w:p>
    <w:p w14:paraId="238E3569" w14:textId="77777777" w:rsidR="00EF2BFF" w:rsidRDefault="00EF2BFF" w:rsidP="00EF27A7">
      <w:pPr>
        <w:ind w:left="720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5"/>
        <w:gridCol w:w="859"/>
        <w:gridCol w:w="3708"/>
        <w:gridCol w:w="1783"/>
      </w:tblGrid>
      <w:tr w:rsidR="00EF2BFF" w14:paraId="38D9EB7B" w14:textId="77777777" w:rsidTr="00EF2BFF">
        <w:tc>
          <w:tcPr>
            <w:tcW w:w="2425" w:type="dxa"/>
            <w:shd w:val="clear" w:color="auto" w:fill="000000" w:themeFill="text1"/>
          </w:tcPr>
          <w:p w14:paraId="4EB1B54C" w14:textId="473B0EE9" w:rsidR="0003787F" w:rsidRPr="00EF2BFF" w:rsidRDefault="0003787F" w:rsidP="00EF27A7">
            <w:pPr>
              <w:rPr>
                <w:color w:val="FFFFFF" w:themeColor="background1"/>
              </w:rPr>
            </w:pPr>
            <w:r w:rsidRPr="00EF2BFF">
              <w:rPr>
                <w:color w:val="FFFFFF" w:themeColor="background1"/>
              </w:rPr>
              <w:t>Part:</w:t>
            </w:r>
          </w:p>
        </w:tc>
        <w:tc>
          <w:tcPr>
            <w:tcW w:w="817" w:type="dxa"/>
            <w:shd w:val="clear" w:color="auto" w:fill="000000" w:themeFill="text1"/>
          </w:tcPr>
          <w:p w14:paraId="12850A24" w14:textId="43718CF5" w:rsidR="0003787F" w:rsidRPr="00EF2BFF" w:rsidRDefault="0003787F" w:rsidP="00EF27A7">
            <w:pPr>
              <w:rPr>
                <w:color w:val="FFFFFF" w:themeColor="background1"/>
              </w:rPr>
            </w:pPr>
            <w:r w:rsidRPr="00EF2BFF">
              <w:rPr>
                <w:color w:val="FFFFFF" w:themeColor="background1"/>
              </w:rPr>
              <w:t>Price</w:t>
            </w:r>
          </w:p>
        </w:tc>
        <w:tc>
          <w:tcPr>
            <w:tcW w:w="3708" w:type="dxa"/>
            <w:shd w:val="clear" w:color="auto" w:fill="000000" w:themeFill="text1"/>
          </w:tcPr>
          <w:p w14:paraId="14E2BF47" w14:textId="2DE48874" w:rsidR="0003787F" w:rsidRPr="00EF2BFF" w:rsidRDefault="0003787F" w:rsidP="00EF27A7">
            <w:pPr>
              <w:rPr>
                <w:color w:val="FFFFFF" w:themeColor="background1"/>
              </w:rPr>
            </w:pPr>
            <w:r w:rsidRPr="00EF2BFF">
              <w:rPr>
                <w:color w:val="FFFFFF" w:themeColor="background1"/>
              </w:rPr>
              <w:t>Link:</w:t>
            </w:r>
          </w:p>
        </w:tc>
        <w:tc>
          <w:tcPr>
            <w:tcW w:w="1795" w:type="dxa"/>
            <w:shd w:val="clear" w:color="auto" w:fill="000000" w:themeFill="text1"/>
          </w:tcPr>
          <w:p w14:paraId="59D0C31C" w14:textId="46780AB6" w:rsidR="0003787F" w:rsidRPr="00EF2BFF" w:rsidRDefault="0003787F" w:rsidP="00EF27A7">
            <w:pPr>
              <w:rPr>
                <w:color w:val="FFFFFF" w:themeColor="background1"/>
              </w:rPr>
            </w:pPr>
            <w:r w:rsidRPr="00EF2BFF">
              <w:rPr>
                <w:color w:val="FFFFFF" w:themeColor="background1"/>
              </w:rPr>
              <w:t>ETA:</w:t>
            </w:r>
          </w:p>
        </w:tc>
      </w:tr>
      <w:tr w:rsidR="00EF2BFF" w14:paraId="05F9BB16" w14:textId="77777777" w:rsidTr="00EF2BFF">
        <w:tc>
          <w:tcPr>
            <w:tcW w:w="2425" w:type="dxa"/>
          </w:tcPr>
          <w:p w14:paraId="1B2B8D27" w14:textId="21059977" w:rsidR="0003787F" w:rsidRDefault="0003787F" w:rsidP="00EF27A7">
            <w:r>
              <w:t>Bubble Levels</w:t>
            </w:r>
          </w:p>
        </w:tc>
        <w:tc>
          <w:tcPr>
            <w:tcW w:w="817" w:type="dxa"/>
          </w:tcPr>
          <w:p w14:paraId="70D2BEDF" w14:textId="46C66C8C" w:rsidR="0003787F" w:rsidRDefault="00EF2BFF" w:rsidP="00EF27A7">
            <w:r>
              <w:t>$</w:t>
            </w:r>
            <w:r w:rsidR="0003787F">
              <w:t>4.99</w:t>
            </w:r>
          </w:p>
        </w:tc>
        <w:tc>
          <w:tcPr>
            <w:tcW w:w="3708" w:type="dxa"/>
          </w:tcPr>
          <w:p w14:paraId="5FF16992" w14:textId="45917467" w:rsidR="0003787F" w:rsidRDefault="00000000" w:rsidP="00EF27A7">
            <w:hyperlink r:id="rId8" w:history="1">
              <w:r w:rsidR="00EF2BFF" w:rsidRPr="00EF2BFF">
                <w:rPr>
                  <w:rStyle w:val="Hyperlink"/>
                </w:rPr>
                <w:t>www.amazon.com/dp/B098CWYPZC</w:t>
              </w:r>
            </w:hyperlink>
          </w:p>
        </w:tc>
        <w:tc>
          <w:tcPr>
            <w:tcW w:w="1795" w:type="dxa"/>
          </w:tcPr>
          <w:p w14:paraId="4B6BE9EB" w14:textId="3D51A13F" w:rsidR="0003787F" w:rsidRDefault="00EF2BFF" w:rsidP="00EF27A7">
            <w:r>
              <w:t>10/22/2022</w:t>
            </w:r>
          </w:p>
        </w:tc>
      </w:tr>
      <w:tr w:rsidR="00EF2BFF" w14:paraId="380449EB" w14:textId="77777777" w:rsidTr="00EF2BFF">
        <w:tc>
          <w:tcPr>
            <w:tcW w:w="2425" w:type="dxa"/>
          </w:tcPr>
          <w:p w14:paraId="588ADEE2" w14:textId="19DEE775" w:rsidR="0003787F" w:rsidRDefault="00EF2BFF" w:rsidP="00EF27A7">
            <w:r>
              <w:t>Leveling Feet</w:t>
            </w:r>
          </w:p>
        </w:tc>
        <w:tc>
          <w:tcPr>
            <w:tcW w:w="817" w:type="dxa"/>
          </w:tcPr>
          <w:p w14:paraId="62955E2A" w14:textId="453F1113" w:rsidR="0003787F" w:rsidRDefault="00EF2BFF" w:rsidP="00EF27A7">
            <w:r>
              <w:t>$19.99</w:t>
            </w:r>
          </w:p>
        </w:tc>
        <w:tc>
          <w:tcPr>
            <w:tcW w:w="3708" w:type="dxa"/>
          </w:tcPr>
          <w:p w14:paraId="174A57D6" w14:textId="38840619" w:rsidR="0003787F" w:rsidRDefault="00000000" w:rsidP="00EF27A7">
            <w:hyperlink r:id="rId9" w:history="1">
              <w:r w:rsidR="00EF2BFF" w:rsidRPr="005E2BCA">
                <w:rPr>
                  <w:rStyle w:val="Hyperlink"/>
                </w:rPr>
                <w:t>www.amazon.com/dp/B08CF2BLTP</w:t>
              </w:r>
            </w:hyperlink>
          </w:p>
        </w:tc>
        <w:tc>
          <w:tcPr>
            <w:tcW w:w="1795" w:type="dxa"/>
          </w:tcPr>
          <w:p w14:paraId="1A1879C5" w14:textId="5C19FF5F" w:rsidR="0003787F" w:rsidRDefault="00EF2BFF" w:rsidP="00EF27A7">
            <w:r>
              <w:t>10/22/2022</w:t>
            </w:r>
          </w:p>
        </w:tc>
      </w:tr>
      <w:tr w:rsidR="00EF2BFF" w14:paraId="4752B96A" w14:textId="77777777" w:rsidTr="00EF2BFF">
        <w:tc>
          <w:tcPr>
            <w:tcW w:w="2425" w:type="dxa"/>
          </w:tcPr>
          <w:p w14:paraId="38FDE4BA" w14:textId="1D04CEB4" w:rsidR="0003787F" w:rsidRDefault="00EF2BFF" w:rsidP="00EF27A7">
            <w:r>
              <w:t>Latch Clamps</w:t>
            </w:r>
          </w:p>
        </w:tc>
        <w:tc>
          <w:tcPr>
            <w:tcW w:w="817" w:type="dxa"/>
          </w:tcPr>
          <w:p w14:paraId="7F3C889C" w14:textId="1F7ED40E" w:rsidR="0003787F" w:rsidRDefault="00EF2BFF" w:rsidP="00EF27A7">
            <w:r>
              <w:t>$14.99</w:t>
            </w:r>
          </w:p>
        </w:tc>
        <w:tc>
          <w:tcPr>
            <w:tcW w:w="3708" w:type="dxa"/>
          </w:tcPr>
          <w:p w14:paraId="5051CF18" w14:textId="69BDC6BF" w:rsidR="0003787F" w:rsidRDefault="00000000" w:rsidP="00EF27A7">
            <w:hyperlink r:id="rId10" w:history="1">
              <w:r w:rsidR="00EF2BFF" w:rsidRPr="00EF2BFF">
                <w:rPr>
                  <w:rStyle w:val="Hyperlink"/>
                </w:rPr>
                <w:t>www.amazon.com/dp/B088ZQ9XMC</w:t>
              </w:r>
            </w:hyperlink>
          </w:p>
        </w:tc>
        <w:tc>
          <w:tcPr>
            <w:tcW w:w="1795" w:type="dxa"/>
          </w:tcPr>
          <w:p w14:paraId="6D82A076" w14:textId="7CFB4830" w:rsidR="0003787F" w:rsidRDefault="00EF2BFF" w:rsidP="00EF27A7">
            <w:r>
              <w:t>10/22/2022</w:t>
            </w:r>
          </w:p>
        </w:tc>
      </w:tr>
      <w:tr w:rsidR="00EF2BFF" w14:paraId="161DE276" w14:textId="77777777" w:rsidTr="00EF2BFF">
        <w:tc>
          <w:tcPr>
            <w:tcW w:w="2425" w:type="dxa"/>
          </w:tcPr>
          <w:p w14:paraId="17947D90" w14:textId="7464958C" w:rsidR="0003787F" w:rsidRDefault="00EF2BFF" w:rsidP="00EF27A7">
            <w:r>
              <w:t>Lazy Susan Hardware</w:t>
            </w:r>
          </w:p>
        </w:tc>
        <w:tc>
          <w:tcPr>
            <w:tcW w:w="817" w:type="dxa"/>
          </w:tcPr>
          <w:p w14:paraId="36A1B1D7" w14:textId="7FAB2D40" w:rsidR="0003787F" w:rsidRDefault="00EF2BFF" w:rsidP="00EF27A7">
            <w:r>
              <w:t>$21.79</w:t>
            </w:r>
          </w:p>
        </w:tc>
        <w:tc>
          <w:tcPr>
            <w:tcW w:w="3708" w:type="dxa"/>
          </w:tcPr>
          <w:p w14:paraId="7430453E" w14:textId="1C801AC3" w:rsidR="0003787F" w:rsidRDefault="00000000" w:rsidP="00EF27A7">
            <w:hyperlink r:id="rId11" w:history="1">
              <w:r w:rsidR="00EF2BFF" w:rsidRPr="00EF2BFF">
                <w:rPr>
                  <w:rStyle w:val="Hyperlink"/>
                </w:rPr>
                <w:t>www.amazon.com/dp/B071ZD31Z5</w:t>
              </w:r>
            </w:hyperlink>
          </w:p>
        </w:tc>
        <w:tc>
          <w:tcPr>
            <w:tcW w:w="1795" w:type="dxa"/>
          </w:tcPr>
          <w:p w14:paraId="7ADD47F1" w14:textId="0FC4C6DC" w:rsidR="0003787F" w:rsidRDefault="00EF2BFF" w:rsidP="00EF27A7">
            <w:r>
              <w:t>10/22/2022</w:t>
            </w:r>
          </w:p>
        </w:tc>
      </w:tr>
    </w:tbl>
    <w:p w14:paraId="7655E6A0" w14:textId="77777777" w:rsidR="0003787F" w:rsidRDefault="0003787F" w:rsidP="00EF27A7">
      <w:pPr>
        <w:ind w:left="720"/>
      </w:pPr>
    </w:p>
    <w:p w14:paraId="4C60110B" w14:textId="77777777" w:rsidR="007A17F7" w:rsidRDefault="007A17F7" w:rsidP="00EF27A7">
      <w:pPr>
        <w:ind w:left="720"/>
      </w:pPr>
    </w:p>
    <w:p w14:paraId="5929EB4D" w14:textId="7CA43C5D" w:rsidR="007A17F7" w:rsidRDefault="007A17F7" w:rsidP="00EF27A7">
      <w:pPr>
        <w:ind w:left="720"/>
      </w:pPr>
      <w:r>
        <w:t>I have been researching stepper motors more, and I believe I have found the part I wish to purchase. It is a NEMA 17 stepper motor with an encoder and a built in 100:1 planetary gear.</w:t>
      </w:r>
    </w:p>
    <w:p w14:paraId="43ACA8A8" w14:textId="0DF24A9E" w:rsidR="007A17F7" w:rsidRDefault="007A17F7" w:rsidP="00EF27A7">
      <w:pPr>
        <w:ind w:left="720"/>
      </w:pPr>
      <w:r>
        <w:t>Requirement 1b states that it “</w:t>
      </w:r>
      <w:r w:rsidRPr="007A17F7">
        <w:t>Shall be accurate enough to point the telescope within 3600 arcseconds (1 degree) of the desired angle.</w:t>
      </w:r>
      <w:r>
        <w:t>”. The base motor has 200 steps per revolution and is geared at 100:1 on top of that, so it has the equivalent of 20,000 steps per revolution.</w:t>
      </w:r>
    </w:p>
    <w:p w14:paraId="03D64E60" w14:textId="5D22561B" w:rsidR="00AE1A60" w:rsidRDefault="007A17F7" w:rsidP="00AE1A60">
      <w:pPr>
        <w:ind w:left="720"/>
      </w:pPr>
      <w:r>
        <w:t xml:space="preserve">There are </w:t>
      </w:r>
      <w:r w:rsidRPr="007A17F7">
        <w:t>1,296,000</w:t>
      </w:r>
      <w:r>
        <w:t xml:space="preserve"> arcseconds in 360 degrees, or 1 revolution, so this motor should provide an accuracy of</w:t>
      </w:r>
      <w:r w:rsidR="0003312B">
        <w:t xml:space="preserve">: </w:t>
      </w:r>
      <w:r>
        <w:t>(</w:t>
      </w:r>
      <w:r w:rsidRPr="007A17F7">
        <w:t>1,296,000</w:t>
      </w:r>
      <w:r>
        <w:t xml:space="preserve"> arcseconds per </w:t>
      </w:r>
      <w:r w:rsidR="002C6378">
        <w:t>revolution) /</w:t>
      </w:r>
      <w:r>
        <w:t xml:space="preserve"> (20,000 steps per revolution) = </w:t>
      </w:r>
      <w:r w:rsidRPr="002C6378">
        <w:rPr>
          <w:u w:val="single"/>
        </w:rPr>
        <w:t>64.8 arc seconds per step</w:t>
      </w:r>
      <w:r w:rsidR="0003312B">
        <w:t xml:space="preserve"> or </w:t>
      </w:r>
      <w:r w:rsidR="0003312B">
        <w:rPr>
          <w:u w:val="single"/>
        </w:rPr>
        <w:t>(</w:t>
      </w:r>
      <w:r w:rsidR="0003312B" w:rsidRPr="0003312B">
        <w:rPr>
          <w:u w:val="single"/>
        </w:rPr>
        <w:t>0.018</w:t>
      </w:r>
      <w:r w:rsidR="0003312B">
        <w:rPr>
          <w:u w:val="single"/>
        </w:rPr>
        <w:t xml:space="preserve"> degrees</w:t>
      </w:r>
      <w:r w:rsidR="00C86447">
        <w:rPr>
          <w:u w:val="single"/>
        </w:rPr>
        <w:t xml:space="preserve"> per step</w:t>
      </w:r>
      <w:r w:rsidR="0003312B">
        <w:rPr>
          <w:u w:val="single"/>
        </w:rPr>
        <w:t>)</w:t>
      </w:r>
      <w:r w:rsidRPr="002C6378">
        <w:rPr>
          <w:u w:val="single"/>
        </w:rPr>
        <w:t>.</w:t>
      </w:r>
      <w:r w:rsidR="002C6378" w:rsidRPr="002C6378">
        <w:rPr>
          <w:u w:val="single"/>
        </w:rPr>
        <w:t xml:space="preserve"> </w:t>
      </w:r>
      <w:r w:rsidR="002C6378">
        <w:t xml:space="preserve">Which is </w:t>
      </w:r>
      <w:r w:rsidR="00AE1A60">
        <w:t>substantially</w:t>
      </w:r>
      <w:r w:rsidR="002C6378">
        <w:t xml:space="preserve"> better than the listed requirement. I may still want to gear this down with a 2:1 or 4:1 ratio belt or a gear to provide </w:t>
      </w:r>
      <w:r w:rsidR="00C86447">
        <w:t>reduced</w:t>
      </w:r>
      <w:r w:rsidR="002C6378">
        <w:t xml:space="preserve"> noise on long exposures.</w:t>
      </w:r>
    </w:p>
    <w:p w14:paraId="0405058B" w14:textId="4FB246B0" w:rsidR="00AE1A60" w:rsidRDefault="00AE1A60" w:rsidP="00AE1A60">
      <w:pPr>
        <w:ind w:left="720"/>
      </w:pPr>
    </w:p>
    <w:p w14:paraId="054EB9B0" w14:textId="13A705E3" w:rsidR="00AE1A60" w:rsidRDefault="00AE1A60" w:rsidP="00AE1A60">
      <w:pPr>
        <w:ind w:left="720"/>
      </w:pPr>
      <w:r>
        <w:t>The minimum required speed to track through the sky is 360 degrees / 24 hours = 15 degrees / 1 hour = 1 degree / 4 minutes</w:t>
      </w:r>
      <w:r w:rsidR="00FC3027">
        <w:t xml:space="preserve"> = ¼ degree per minute. If the stepper motor has a resolution of </w:t>
      </w:r>
      <w:r w:rsidR="00FC3027" w:rsidRPr="00FC3027">
        <w:t>0.018</w:t>
      </w:r>
      <w:r w:rsidR="00FC3027">
        <w:t xml:space="preserve"> per step, then the stepper motor must run at a rate of at least 14 steps per minute:</w:t>
      </w:r>
    </w:p>
    <w:p w14:paraId="09998A25" w14:textId="3552E8EA" w:rsidR="00FC3027" w:rsidRPr="00FC3027" w:rsidRDefault="00FC3027" w:rsidP="00AE1A60">
      <w:pPr>
        <w:ind w:left="720"/>
      </w:pPr>
      <w:r>
        <w:t xml:space="preserve">¼ degrees per minute / 0.018 degrees per step = </w:t>
      </w:r>
      <w:r w:rsidRPr="00FC3027">
        <w:t>13.</w:t>
      </w:r>
      <w:r w:rsidRPr="00FC3027">
        <w:rPr>
          <w:u w:val="single"/>
        </w:rPr>
        <w:t>8</w:t>
      </w:r>
      <w:r w:rsidR="00C86447">
        <w:rPr>
          <w:u w:val="single"/>
        </w:rPr>
        <w:t>9</w:t>
      </w:r>
      <w:r w:rsidRPr="00FC3027">
        <w:t xml:space="preserve"> steps per minute</w:t>
      </w:r>
      <w:r w:rsidR="00C86447">
        <w:t xml:space="preserve"> which is very feasible for any processer to achieve.</w:t>
      </w:r>
    </w:p>
    <w:p w14:paraId="65735159" w14:textId="77777777" w:rsidR="00AE1A60" w:rsidRDefault="00AE1A60" w:rsidP="00AE1A60">
      <w:pPr>
        <w:ind w:left="720"/>
      </w:pPr>
    </w:p>
    <w:p w14:paraId="03786C08" w14:textId="079313F5" w:rsidR="00AE1A60" w:rsidRDefault="00AE1A60" w:rsidP="00AE1A60">
      <w:pPr>
        <w:ind w:left="720"/>
      </w:pPr>
      <w:r>
        <w:t xml:space="preserve">Since I was only able to work last weekend, I only put in </w:t>
      </w:r>
      <w:r w:rsidR="0003787F">
        <w:t>5</w:t>
      </w:r>
      <w:r>
        <w:t xml:space="preserve"> hours of work this week. </w:t>
      </w:r>
    </w:p>
    <w:p w14:paraId="3594AFC4" w14:textId="77777777" w:rsidR="00AE1A60" w:rsidRDefault="00AE1A60" w:rsidP="00AE1A60">
      <w:pPr>
        <w:ind w:left="720"/>
      </w:pPr>
    </w:p>
    <w:p w14:paraId="06050BA3" w14:textId="3DD5290D" w:rsidR="002C6378" w:rsidRDefault="002C6378" w:rsidP="00AE1A60">
      <w:pPr>
        <w:ind w:left="720"/>
      </w:pPr>
      <w:r>
        <w:t xml:space="preserve"> </w:t>
      </w:r>
    </w:p>
    <w:p w14:paraId="6AB20531" w14:textId="73369220" w:rsidR="00B20153" w:rsidRPr="00B20153" w:rsidRDefault="00B20153" w:rsidP="00B20153">
      <w:pPr>
        <w:pStyle w:val="BodyText"/>
        <w:jc w:val="left"/>
      </w:pPr>
      <w:r w:rsidRPr="00B20153">
        <w:lastRenderedPageBreak/>
        <w:t>Next week</w:t>
      </w:r>
      <w:r>
        <w:t xml:space="preserve"> I want to catch up on and finish the base assembly, painting wooden pieces, finish decision matrices for motors, order motors, and hopefully find a processor / board to work with. </w:t>
      </w:r>
    </w:p>
    <w:p w14:paraId="5DD73811" w14:textId="72FCE5E8" w:rsidR="00923A24" w:rsidRPr="00923A24" w:rsidRDefault="00923A24" w:rsidP="00923A24">
      <w:pPr>
        <w:pStyle w:val="BodyText"/>
        <w:rPr>
          <w:b/>
          <w:bCs/>
        </w:rPr>
      </w:pPr>
      <w:r w:rsidRPr="00965E38">
        <w:rPr>
          <w:b/>
          <w:bCs/>
        </w:rPr>
        <w:t>Below is the detailed schedule for this term</w:t>
      </w:r>
      <w:r>
        <w:rPr>
          <w:b/>
          <w:bCs/>
        </w:rPr>
        <w:t xml:space="preserve"> with completed items in green</w:t>
      </w:r>
      <w:r w:rsidRPr="00965E38">
        <w:rPr>
          <w:b/>
          <w:bCs/>
        </w:rPr>
        <w:t>:</w:t>
      </w:r>
    </w:p>
    <w:p w14:paraId="6012C99E" w14:textId="3DDE14EF" w:rsidR="00A70E35" w:rsidRDefault="00EF27A7" w:rsidP="00A70E35">
      <w:pPr>
        <w:pStyle w:val="BodyText"/>
        <w:jc w:val="left"/>
        <w:rPr>
          <w:b/>
          <w:bCs/>
        </w:rPr>
      </w:pPr>
      <w:r w:rsidRPr="00EF27A7">
        <w:rPr>
          <w:noProof/>
        </w:rPr>
        <w:drawing>
          <wp:inline distT="0" distB="0" distL="0" distR="0" wp14:anchorId="55C288D3" wp14:editId="455E5C37">
            <wp:extent cx="6016625" cy="257683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5AAC3" w14:textId="33F4D80D" w:rsidR="004B415C" w:rsidRDefault="004B415C">
      <w:pPr>
        <w:rPr>
          <w:b/>
          <w:bCs/>
        </w:rPr>
      </w:pPr>
    </w:p>
    <w:p w14:paraId="40FF8002" w14:textId="3CA29D9F" w:rsidR="0003787F" w:rsidRDefault="0003787F" w:rsidP="00EF27A7">
      <w:pPr>
        <w:pStyle w:val="BodyText"/>
        <w:jc w:val="left"/>
      </w:pPr>
      <w:r>
        <w:rPr>
          <w:b/>
          <w:bCs/>
        </w:rPr>
        <w:t xml:space="preserve">Below </w:t>
      </w:r>
      <w:r w:rsidR="00EF2BFF">
        <w:rPr>
          <w:b/>
          <w:bCs/>
        </w:rPr>
        <w:t>are</w:t>
      </w:r>
      <w:r>
        <w:rPr>
          <w:b/>
          <w:bCs/>
        </w:rPr>
        <w:t xml:space="preserve"> picture</w:t>
      </w:r>
      <w:r w:rsidR="00EF2BFF">
        <w:rPr>
          <w:b/>
          <w:bCs/>
        </w:rPr>
        <w:t>s</w:t>
      </w:r>
      <w:r>
        <w:rPr>
          <w:b/>
          <w:bCs/>
        </w:rPr>
        <w:t xml:space="preserve"> of the undamaged pieces:</w:t>
      </w:r>
      <w:r w:rsidR="00A70E35">
        <w:rPr>
          <w:b/>
          <w:bCs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92"/>
        <w:gridCol w:w="3756"/>
        <w:gridCol w:w="2597"/>
      </w:tblGrid>
      <w:tr w:rsidR="0003787F" w14:paraId="6EB8630B" w14:textId="77777777" w:rsidTr="0003787F">
        <w:tc>
          <w:tcPr>
            <w:tcW w:w="2392" w:type="dxa"/>
          </w:tcPr>
          <w:p w14:paraId="23FC3D27" w14:textId="2E865B87" w:rsidR="0003787F" w:rsidRDefault="0003787F" w:rsidP="00EF27A7">
            <w:pPr>
              <w:pStyle w:val="BodyText"/>
              <w:ind w:left="0"/>
              <w:jc w:val="left"/>
            </w:pPr>
            <w:r>
              <w:t>New Triangle Base</w:t>
            </w:r>
          </w:p>
        </w:tc>
        <w:tc>
          <w:tcPr>
            <w:tcW w:w="3756" w:type="dxa"/>
          </w:tcPr>
          <w:p w14:paraId="1EC2CEF2" w14:textId="2687DBB3" w:rsidR="0003787F" w:rsidRDefault="0003787F" w:rsidP="00EF27A7">
            <w:pPr>
              <w:pStyle w:val="BodyText"/>
              <w:ind w:left="0"/>
              <w:jc w:val="left"/>
            </w:pPr>
            <w:r>
              <w:t>Rocker Box Side</w:t>
            </w:r>
          </w:p>
        </w:tc>
        <w:tc>
          <w:tcPr>
            <w:tcW w:w="2597" w:type="dxa"/>
          </w:tcPr>
          <w:p w14:paraId="3289E239" w14:textId="7E24384F" w:rsidR="0003787F" w:rsidRDefault="0003787F" w:rsidP="00EF27A7">
            <w:pPr>
              <w:pStyle w:val="BodyText"/>
              <w:ind w:left="0"/>
              <w:jc w:val="left"/>
            </w:pPr>
            <w:r>
              <w:t>Turntable base</w:t>
            </w:r>
          </w:p>
        </w:tc>
      </w:tr>
      <w:tr w:rsidR="0003787F" w14:paraId="650F9C76" w14:textId="77777777" w:rsidTr="0003787F">
        <w:tc>
          <w:tcPr>
            <w:tcW w:w="2392" w:type="dxa"/>
          </w:tcPr>
          <w:p w14:paraId="32BCA1FF" w14:textId="54EE1A04" w:rsidR="0003787F" w:rsidRDefault="0003787F" w:rsidP="00EF27A7">
            <w:pPr>
              <w:pStyle w:val="BodyText"/>
              <w:ind w:left="0"/>
              <w:jc w:val="left"/>
            </w:pPr>
            <w:r>
              <w:rPr>
                <w:noProof/>
              </w:rPr>
              <w:drawing>
                <wp:inline distT="0" distB="0" distL="0" distR="0" wp14:anchorId="4D68F840" wp14:editId="01B6215D">
                  <wp:extent cx="1299823" cy="1204920"/>
                  <wp:effectExtent l="9207" t="0" r="5398" b="5397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05" r="17536"/>
                          <a:stretch/>
                        </pic:blipFill>
                        <pic:spPr bwMode="auto">
                          <a:xfrm rot="5400000">
                            <a:off x="0" y="0"/>
                            <a:ext cx="1311229" cy="12154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6" w:type="dxa"/>
          </w:tcPr>
          <w:p w14:paraId="099F7700" w14:textId="34217E7E" w:rsidR="0003787F" w:rsidRDefault="0003787F" w:rsidP="00EF27A7">
            <w:pPr>
              <w:pStyle w:val="BodyText"/>
              <w:ind w:left="0"/>
              <w:jc w:val="left"/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3FE78ED" wp14:editId="48BFC984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136525</wp:posOffset>
                  </wp:positionV>
                  <wp:extent cx="2247900" cy="1266437"/>
                  <wp:effectExtent l="0" t="0" r="0" b="0"/>
                  <wp:wrapSquare wrapText="bothSides"/>
                  <wp:docPr id="5" name="Picture 5" descr="Shap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Shap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0519" cy="1267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597" w:type="dxa"/>
          </w:tcPr>
          <w:p w14:paraId="45A4F9CA" w14:textId="3F46AAE9" w:rsidR="0003787F" w:rsidRDefault="0003787F" w:rsidP="00EF27A7">
            <w:pPr>
              <w:pStyle w:val="BodyText"/>
              <w:ind w:left="0"/>
              <w:jc w:val="left"/>
            </w:pPr>
            <w:r>
              <w:rPr>
                <w:noProof/>
              </w:rPr>
              <w:drawing>
                <wp:inline distT="0" distB="0" distL="0" distR="0" wp14:anchorId="1517854A" wp14:editId="52EFA165">
                  <wp:extent cx="1393687" cy="12096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398" r="23694"/>
                          <a:stretch/>
                        </pic:blipFill>
                        <pic:spPr bwMode="auto">
                          <a:xfrm>
                            <a:off x="0" y="0"/>
                            <a:ext cx="1398474" cy="12138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0275AF" w14:textId="7233466B" w:rsidR="00EF27A7" w:rsidRDefault="00EF27A7" w:rsidP="00EF27A7">
      <w:pPr>
        <w:pStyle w:val="BodyText"/>
        <w:jc w:val="left"/>
      </w:pPr>
    </w:p>
    <w:p w14:paraId="12C8D4CF" w14:textId="4D222804" w:rsidR="0003787F" w:rsidRDefault="0003787F">
      <w:r>
        <w:br w:type="page"/>
      </w:r>
    </w:p>
    <w:p w14:paraId="3265F320" w14:textId="3D13ED3F" w:rsidR="0003787F" w:rsidRDefault="0003787F" w:rsidP="00A70E35">
      <w:pPr>
        <w:tabs>
          <w:tab w:val="left" w:pos="2370"/>
        </w:tabs>
        <w:rPr>
          <w:b/>
          <w:bCs/>
        </w:rPr>
      </w:pPr>
      <w:r w:rsidRPr="0003787F">
        <w:rPr>
          <w:b/>
          <w:bCs/>
          <w:noProof/>
        </w:rPr>
        <w:lastRenderedPageBreak/>
        <w:t xml:space="preserve">Below is a picture of </w:t>
      </w:r>
      <w:r w:rsidRPr="0003787F">
        <w:rPr>
          <w:b/>
          <w:bCs/>
        </w:rPr>
        <w:t>the rough assembly of the base</w:t>
      </w:r>
      <w:r>
        <w:rPr>
          <w:b/>
          <w:bCs/>
        </w:rPr>
        <w:t>:</w:t>
      </w:r>
    </w:p>
    <w:p w14:paraId="18CE4AAF" w14:textId="77777777" w:rsidR="0003787F" w:rsidRPr="0003787F" w:rsidRDefault="0003787F" w:rsidP="00A70E35">
      <w:pPr>
        <w:tabs>
          <w:tab w:val="left" w:pos="2370"/>
        </w:tabs>
        <w:rPr>
          <w:b/>
          <w:bCs/>
          <w:noProof/>
        </w:rPr>
      </w:pPr>
    </w:p>
    <w:p w14:paraId="67448597" w14:textId="3ECA6905" w:rsidR="00923A24" w:rsidRDefault="0003787F" w:rsidP="00A70E35">
      <w:pPr>
        <w:tabs>
          <w:tab w:val="left" w:pos="2370"/>
        </w:tabs>
      </w:pPr>
      <w:r>
        <w:rPr>
          <w:noProof/>
        </w:rPr>
        <w:drawing>
          <wp:inline distT="0" distB="0" distL="0" distR="0" wp14:anchorId="05247B93" wp14:editId="5DC4E3A8">
            <wp:extent cx="5163768" cy="4685148"/>
            <wp:effectExtent l="0" t="8572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46" r="16094"/>
                    <a:stretch/>
                  </pic:blipFill>
                  <pic:spPr bwMode="auto">
                    <a:xfrm rot="5400000">
                      <a:off x="0" y="0"/>
                      <a:ext cx="5176164" cy="4696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2BB091" w14:textId="05219D05" w:rsidR="0003787F" w:rsidRDefault="0003787F" w:rsidP="00A70E35">
      <w:pPr>
        <w:tabs>
          <w:tab w:val="left" w:pos="2370"/>
        </w:tabs>
      </w:pPr>
    </w:p>
    <w:p w14:paraId="360990C2" w14:textId="77777777" w:rsidR="0003787F" w:rsidRDefault="0003787F">
      <w:r>
        <w:br w:type="page"/>
      </w:r>
    </w:p>
    <w:p w14:paraId="7591837B" w14:textId="0B62E833" w:rsidR="0003787F" w:rsidRPr="0003787F" w:rsidRDefault="0003787F" w:rsidP="00A70E35">
      <w:pPr>
        <w:tabs>
          <w:tab w:val="left" w:pos="2370"/>
        </w:tabs>
        <w:rPr>
          <w:b/>
          <w:bCs/>
        </w:rPr>
      </w:pPr>
      <w:r w:rsidRPr="0003787F">
        <w:rPr>
          <w:b/>
          <w:bCs/>
        </w:rPr>
        <w:lastRenderedPageBreak/>
        <w:t>Below are pictures of the damage</w:t>
      </w:r>
      <w:r>
        <w:rPr>
          <w:b/>
          <w:bCs/>
        </w:rPr>
        <w:t>d</w:t>
      </w:r>
      <w:r w:rsidRPr="0003787F">
        <w:rPr>
          <w:b/>
          <w:bCs/>
        </w:rPr>
        <w:t xml:space="preserve"> tube ring pieces</w:t>
      </w:r>
    </w:p>
    <w:p w14:paraId="1678AFD6" w14:textId="2EFE6076" w:rsidR="0003787F" w:rsidRDefault="0003787F" w:rsidP="00A70E35">
      <w:pPr>
        <w:tabs>
          <w:tab w:val="left" w:pos="2370"/>
        </w:tabs>
      </w:pPr>
    </w:p>
    <w:p w14:paraId="30A77C8A" w14:textId="24617866" w:rsidR="0003787F" w:rsidRDefault="0003787F" w:rsidP="00A70E35">
      <w:pPr>
        <w:tabs>
          <w:tab w:val="left" w:pos="2370"/>
        </w:tabs>
      </w:pPr>
      <w:r>
        <w:rPr>
          <w:noProof/>
        </w:rPr>
        <w:drawing>
          <wp:inline distT="0" distB="0" distL="0" distR="0" wp14:anchorId="5FE3EA72" wp14:editId="00BE6E0C">
            <wp:extent cx="6105525" cy="3440359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250" cy="34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4B8B8" w14:textId="2F3F589D" w:rsidR="0003787F" w:rsidRDefault="0003787F" w:rsidP="00A70E35">
      <w:pPr>
        <w:tabs>
          <w:tab w:val="left" w:pos="2370"/>
        </w:tabs>
      </w:pPr>
    </w:p>
    <w:p w14:paraId="2C375CD9" w14:textId="62F1B431" w:rsidR="0003787F" w:rsidRDefault="0003787F" w:rsidP="00A70E35">
      <w:pPr>
        <w:tabs>
          <w:tab w:val="left" w:pos="2370"/>
        </w:tabs>
      </w:pPr>
    </w:p>
    <w:p w14:paraId="6D9AA0F4" w14:textId="601D92B8" w:rsidR="0003787F" w:rsidRDefault="0003787F" w:rsidP="00A70E35">
      <w:pPr>
        <w:tabs>
          <w:tab w:val="left" w:pos="2370"/>
        </w:tabs>
      </w:pPr>
    </w:p>
    <w:p w14:paraId="69929434" w14:textId="77777777" w:rsidR="0003787F" w:rsidRDefault="0003787F" w:rsidP="00A70E35">
      <w:pPr>
        <w:tabs>
          <w:tab w:val="left" w:pos="2370"/>
        </w:tabs>
      </w:pPr>
    </w:p>
    <w:p w14:paraId="6FC75FCA" w14:textId="7D2C8998" w:rsidR="0003787F" w:rsidRDefault="0003787F" w:rsidP="00A70E35">
      <w:pPr>
        <w:tabs>
          <w:tab w:val="left" w:pos="2370"/>
        </w:tabs>
      </w:pPr>
      <w:r>
        <w:rPr>
          <w:noProof/>
        </w:rPr>
        <w:drawing>
          <wp:inline distT="0" distB="0" distL="0" distR="0" wp14:anchorId="4A38804F" wp14:editId="7CAFBE82">
            <wp:extent cx="6105525" cy="343881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270" cy="34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787F" w:rsidSect="004A6DCE">
      <w:footerReference w:type="even" r:id="rId19"/>
      <w:footerReference w:type="default" r:id="rId20"/>
      <w:pgSz w:w="12240" w:h="15840" w:code="1"/>
      <w:pgMar w:top="965" w:right="1800" w:bottom="1440" w:left="965" w:header="720" w:footer="965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9573CF" w14:textId="77777777" w:rsidR="00947277" w:rsidRDefault="00947277">
      <w:r>
        <w:separator/>
      </w:r>
    </w:p>
  </w:endnote>
  <w:endnote w:type="continuationSeparator" w:id="0">
    <w:p w14:paraId="401A1683" w14:textId="77777777" w:rsidR="00947277" w:rsidRDefault="009472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36F262" w14:textId="77777777" w:rsidR="00E0003B" w:rsidRDefault="00AC26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E0003B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003B">
      <w:rPr>
        <w:rStyle w:val="PageNumber"/>
        <w:noProof/>
      </w:rPr>
      <w:t>1</w:t>
    </w:r>
    <w:r>
      <w:rPr>
        <w:rStyle w:val="PageNumber"/>
      </w:rPr>
      <w:fldChar w:fldCharType="end"/>
    </w:r>
  </w:p>
  <w:p w14:paraId="1FFD832E" w14:textId="77777777" w:rsidR="00E0003B" w:rsidRDefault="00E0003B">
    <w:pPr>
      <w:pStyle w:val="Footer"/>
    </w:pPr>
  </w:p>
  <w:p w14:paraId="5B9E2C90" w14:textId="77777777" w:rsidR="00E0003B" w:rsidRDefault="00E0003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D8F64" w14:textId="77777777" w:rsidR="00E0003B" w:rsidRPr="0088185F" w:rsidRDefault="00AC264F" w:rsidP="0088185F">
    <w:pPr>
      <w:pStyle w:val="Footer"/>
    </w:pPr>
    <w:r w:rsidRPr="0088185F">
      <w:rPr>
        <w:rStyle w:val="PageNumber"/>
      </w:rPr>
      <w:fldChar w:fldCharType="begin"/>
    </w:r>
    <w:r w:rsidR="00E0003B" w:rsidRPr="0088185F">
      <w:rPr>
        <w:rStyle w:val="PageNumber"/>
      </w:rPr>
      <w:instrText xml:space="preserve"> PAGE </w:instrText>
    </w:r>
    <w:r w:rsidRPr="0088185F">
      <w:rPr>
        <w:rStyle w:val="PageNumber"/>
      </w:rPr>
      <w:fldChar w:fldCharType="separate"/>
    </w:r>
    <w:r w:rsidR="0088185F">
      <w:rPr>
        <w:rStyle w:val="PageNumber"/>
        <w:noProof/>
      </w:rPr>
      <w:t>2</w:t>
    </w:r>
    <w:r w:rsidRPr="0088185F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8A19FB" w14:textId="77777777" w:rsidR="00947277" w:rsidRDefault="00947277">
      <w:r>
        <w:separator/>
      </w:r>
    </w:p>
  </w:footnote>
  <w:footnote w:type="continuationSeparator" w:id="0">
    <w:p w14:paraId="100FB4F6" w14:textId="77777777" w:rsidR="00947277" w:rsidRDefault="009472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2A0A57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A8DA515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0E25E9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482CE9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1E807D4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9EC6E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62CD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E10EDFC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B04E05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5253E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2FF45FE"/>
    <w:multiLevelType w:val="hybridMultilevel"/>
    <w:tmpl w:val="B01C92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48676E84"/>
    <w:multiLevelType w:val="hybridMultilevel"/>
    <w:tmpl w:val="FB0ED2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B318A8"/>
    <w:multiLevelType w:val="hybridMultilevel"/>
    <w:tmpl w:val="51127B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51C82415"/>
    <w:multiLevelType w:val="hybridMultilevel"/>
    <w:tmpl w:val="D66C65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BA93154"/>
    <w:multiLevelType w:val="hybridMultilevel"/>
    <w:tmpl w:val="5506176E"/>
    <w:lvl w:ilvl="0" w:tplc="0409000F">
      <w:start w:val="1"/>
      <w:numFmt w:val="decimal"/>
      <w:lvlText w:val="%1."/>
      <w:lvlJc w:val="left"/>
      <w:pPr>
        <w:tabs>
          <w:tab w:val="num" w:pos="1555"/>
        </w:tabs>
        <w:ind w:left="1555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275"/>
        </w:tabs>
        <w:ind w:left="227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995"/>
        </w:tabs>
        <w:ind w:left="299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15"/>
        </w:tabs>
        <w:ind w:left="371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435"/>
        </w:tabs>
        <w:ind w:left="443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155"/>
        </w:tabs>
        <w:ind w:left="515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875"/>
        </w:tabs>
        <w:ind w:left="587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595"/>
        </w:tabs>
        <w:ind w:left="659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315"/>
        </w:tabs>
        <w:ind w:left="7315" w:hanging="180"/>
      </w:pPr>
    </w:lvl>
  </w:abstractNum>
  <w:abstractNum w:abstractNumId="15" w15:restartNumberingAfterBreak="0">
    <w:nsid w:val="78325FA7"/>
    <w:multiLevelType w:val="hybridMultilevel"/>
    <w:tmpl w:val="BD5E54F6"/>
    <w:lvl w:ilvl="0" w:tplc="04090001">
      <w:start w:val="1"/>
      <w:numFmt w:val="bullet"/>
      <w:lvlText w:val=""/>
      <w:lvlJc w:val="left"/>
      <w:pPr>
        <w:tabs>
          <w:tab w:val="num" w:pos="1555"/>
        </w:tabs>
        <w:ind w:left="15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275"/>
        </w:tabs>
        <w:ind w:left="227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995"/>
        </w:tabs>
        <w:ind w:left="2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715"/>
        </w:tabs>
        <w:ind w:left="3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435"/>
        </w:tabs>
        <w:ind w:left="44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155"/>
        </w:tabs>
        <w:ind w:left="5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875"/>
        </w:tabs>
        <w:ind w:left="5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595"/>
        </w:tabs>
        <w:ind w:left="65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315"/>
        </w:tabs>
        <w:ind w:left="7315" w:hanging="360"/>
      </w:pPr>
      <w:rPr>
        <w:rFonts w:ascii="Wingdings" w:hAnsi="Wingdings" w:hint="default"/>
      </w:rPr>
    </w:lvl>
  </w:abstractNum>
  <w:num w:numId="1" w16cid:durableId="1974172169">
    <w:abstractNumId w:val="15"/>
  </w:num>
  <w:num w:numId="2" w16cid:durableId="1332296294">
    <w:abstractNumId w:val="14"/>
  </w:num>
  <w:num w:numId="3" w16cid:durableId="203833761">
    <w:abstractNumId w:val="9"/>
  </w:num>
  <w:num w:numId="4" w16cid:durableId="2118717810">
    <w:abstractNumId w:val="7"/>
  </w:num>
  <w:num w:numId="5" w16cid:durableId="120072490">
    <w:abstractNumId w:val="6"/>
  </w:num>
  <w:num w:numId="6" w16cid:durableId="407311953">
    <w:abstractNumId w:val="5"/>
  </w:num>
  <w:num w:numId="7" w16cid:durableId="1761096938">
    <w:abstractNumId w:val="4"/>
  </w:num>
  <w:num w:numId="8" w16cid:durableId="1211958189">
    <w:abstractNumId w:val="8"/>
  </w:num>
  <w:num w:numId="9" w16cid:durableId="1133206380">
    <w:abstractNumId w:val="3"/>
  </w:num>
  <w:num w:numId="10" w16cid:durableId="391850061">
    <w:abstractNumId w:val="2"/>
  </w:num>
  <w:num w:numId="11" w16cid:durableId="313800487">
    <w:abstractNumId w:val="1"/>
  </w:num>
  <w:num w:numId="12" w16cid:durableId="1653753792">
    <w:abstractNumId w:val="0"/>
  </w:num>
  <w:num w:numId="13" w16cid:durableId="1015578095">
    <w:abstractNumId w:val="13"/>
  </w:num>
  <w:num w:numId="14" w16cid:durableId="1525896593">
    <w:abstractNumId w:val="11"/>
  </w:num>
  <w:num w:numId="15" w16cid:durableId="829056447">
    <w:abstractNumId w:val="10"/>
  </w:num>
  <w:num w:numId="16" w16cid:durableId="175755370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8" w:dllVersion="513" w:checkStyle="1"/>
  <w:proofState w:spelling="clean" w:grammar="clean"/>
  <w:attachedTemplate r:id="rId1"/>
  <w:defaultTabStop w:val="720"/>
  <w:drawingGridHorizontalSpacing w:val="187"/>
  <w:drawingGridVerticalSpacing w:val="187"/>
  <w:doNotUseMarginsForDrawingGridOrigin/>
  <w:drawingGridHorizontalOrigin w:val="1699"/>
  <w:drawingGridVerticalOrigin w:val="19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812"/>
    <w:rsid w:val="0003312B"/>
    <w:rsid w:val="0003787F"/>
    <w:rsid w:val="00042CDB"/>
    <w:rsid w:val="00105E90"/>
    <w:rsid w:val="00155CB7"/>
    <w:rsid w:val="00162BE1"/>
    <w:rsid w:val="00193C68"/>
    <w:rsid w:val="001B718D"/>
    <w:rsid w:val="001E72F0"/>
    <w:rsid w:val="00240BF4"/>
    <w:rsid w:val="002528E0"/>
    <w:rsid w:val="00253F5E"/>
    <w:rsid w:val="002A341A"/>
    <w:rsid w:val="002A373C"/>
    <w:rsid w:val="002C6378"/>
    <w:rsid w:val="002C6C76"/>
    <w:rsid w:val="0035011A"/>
    <w:rsid w:val="003A1015"/>
    <w:rsid w:val="00465B85"/>
    <w:rsid w:val="0048547A"/>
    <w:rsid w:val="004A6DCE"/>
    <w:rsid w:val="004B415C"/>
    <w:rsid w:val="004F2030"/>
    <w:rsid w:val="00510200"/>
    <w:rsid w:val="00581C7A"/>
    <w:rsid w:val="0065616F"/>
    <w:rsid w:val="006D3AF5"/>
    <w:rsid w:val="00704380"/>
    <w:rsid w:val="00730C4E"/>
    <w:rsid w:val="0074707B"/>
    <w:rsid w:val="00767772"/>
    <w:rsid w:val="007A17F7"/>
    <w:rsid w:val="007A2735"/>
    <w:rsid w:val="007E1C08"/>
    <w:rsid w:val="00831CDE"/>
    <w:rsid w:val="0088185F"/>
    <w:rsid w:val="008977B4"/>
    <w:rsid w:val="008F793E"/>
    <w:rsid w:val="00923A24"/>
    <w:rsid w:val="00924764"/>
    <w:rsid w:val="00947277"/>
    <w:rsid w:val="00965E38"/>
    <w:rsid w:val="00987CF7"/>
    <w:rsid w:val="009A440A"/>
    <w:rsid w:val="00A42013"/>
    <w:rsid w:val="00A70E35"/>
    <w:rsid w:val="00AC264F"/>
    <w:rsid w:val="00AE1A60"/>
    <w:rsid w:val="00B06D02"/>
    <w:rsid w:val="00B20153"/>
    <w:rsid w:val="00B44C73"/>
    <w:rsid w:val="00BD1D63"/>
    <w:rsid w:val="00C05102"/>
    <w:rsid w:val="00C76DCE"/>
    <w:rsid w:val="00C77E87"/>
    <w:rsid w:val="00C8422E"/>
    <w:rsid w:val="00C86447"/>
    <w:rsid w:val="00D26812"/>
    <w:rsid w:val="00D52212"/>
    <w:rsid w:val="00D80AF0"/>
    <w:rsid w:val="00D84805"/>
    <w:rsid w:val="00DC5DE6"/>
    <w:rsid w:val="00DE59EB"/>
    <w:rsid w:val="00E0003B"/>
    <w:rsid w:val="00E14E66"/>
    <w:rsid w:val="00E442BF"/>
    <w:rsid w:val="00EF27A7"/>
    <w:rsid w:val="00EF2BFF"/>
    <w:rsid w:val="00F0131A"/>
    <w:rsid w:val="00F038A3"/>
    <w:rsid w:val="00F249EC"/>
    <w:rsid w:val="00FC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4B65E88"/>
  <w15:docId w15:val="{10067D68-5E7A-4DFE-8CE8-8D558375EE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C4E"/>
    <w:rPr>
      <w:rFonts w:asciiTheme="minorHAnsi" w:hAnsiTheme="minorHAnsi"/>
      <w:spacing w:val="-5"/>
      <w:sz w:val="22"/>
    </w:rPr>
  </w:style>
  <w:style w:type="paragraph" w:styleId="Heading1">
    <w:name w:val="heading 1"/>
    <w:basedOn w:val="Normal"/>
    <w:next w:val="Normal"/>
    <w:qFormat/>
    <w:rsid w:val="004A6DCE"/>
    <w:pPr>
      <w:keepNext/>
      <w:keepLines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next w:val="BodyText"/>
    <w:semiHidden/>
    <w:unhideWhenUsed/>
    <w:rsid w:val="00E442BF"/>
    <w:pPr>
      <w:keepNext/>
      <w:keepLines/>
      <w:spacing w:line="200" w:lineRule="atLeast"/>
      <w:outlineLvl w:val="1"/>
    </w:pPr>
    <w:rPr>
      <w:rFonts w:ascii="Arial Black" w:hAnsi="Arial Black"/>
      <w:spacing w:val="-10"/>
      <w:kern w:val="28"/>
    </w:rPr>
  </w:style>
  <w:style w:type="paragraph" w:styleId="Heading3">
    <w:name w:val="heading 3"/>
    <w:basedOn w:val="Normal"/>
    <w:next w:val="BodyText"/>
    <w:semiHidden/>
    <w:unhideWhenUsed/>
    <w:qFormat/>
    <w:rsid w:val="00E442BF"/>
    <w:pPr>
      <w:keepNext/>
      <w:keepLines/>
      <w:spacing w:line="180" w:lineRule="atLeast"/>
      <w:ind w:left="1195"/>
      <w:outlineLvl w:val="2"/>
    </w:pPr>
    <w:rPr>
      <w:rFonts w:ascii="Arial Black" w:hAnsi="Arial Black"/>
      <w:kern w:val="28"/>
    </w:rPr>
  </w:style>
  <w:style w:type="paragraph" w:styleId="Heading4">
    <w:name w:val="heading 4"/>
    <w:basedOn w:val="Normal"/>
    <w:next w:val="BodyText"/>
    <w:semiHidden/>
    <w:unhideWhenUsed/>
    <w:qFormat/>
    <w:rsid w:val="00E442BF"/>
    <w:pPr>
      <w:keepNext/>
      <w:keepLines/>
      <w:spacing w:line="180" w:lineRule="atLeast"/>
      <w:ind w:left="1555"/>
      <w:outlineLvl w:val="3"/>
    </w:pPr>
    <w:rPr>
      <w:rFonts w:ascii="Arial Black" w:hAnsi="Arial Black"/>
      <w:spacing w:val="-2"/>
      <w:kern w:val="28"/>
      <w:sz w:val="18"/>
    </w:rPr>
  </w:style>
  <w:style w:type="paragraph" w:styleId="Heading5">
    <w:name w:val="heading 5"/>
    <w:basedOn w:val="Normal"/>
    <w:next w:val="BodyText"/>
    <w:semiHidden/>
    <w:unhideWhenUsed/>
    <w:qFormat/>
    <w:rsid w:val="00E442BF"/>
    <w:pPr>
      <w:keepNext/>
      <w:keepLines/>
      <w:spacing w:line="180" w:lineRule="atLeast"/>
      <w:ind w:left="1915"/>
      <w:outlineLvl w:val="4"/>
    </w:pPr>
    <w:rPr>
      <w:rFonts w:ascii="Arial Black" w:hAnsi="Arial Black"/>
      <w:spacing w:val="-2"/>
      <w:kern w:val="28"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8185F"/>
    <w:pPr>
      <w:spacing w:before="220" w:line="180" w:lineRule="atLeast"/>
      <w:ind w:left="720"/>
      <w:jc w:val="both"/>
    </w:pPr>
  </w:style>
  <w:style w:type="paragraph" w:styleId="Closing">
    <w:name w:val="Closing"/>
    <w:basedOn w:val="Normal"/>
    <w:semiHidden/>
    <w:rsid w:val="00E442BF"/>
    <w:pPr>
      <w:keepNext/>
      <w:spacing w:line="220" w:lineRule="atLeast"/>
    </w:pPr>
  </w:style>
  <w:style w:type="paragraph" w:customStyle="1" w:styleId="CompanyName">
    <w:name w:val="Company Name"/>
    <w:basedOn w:val="Normal"/>
    <w:qFormat/>
    <w:rsid w:val="00E0003B"/>
    <w:pPr>
      <w:keepLines/>
      <w:spacing w:line="320" w:lineRule="exact"/>
      <w:jc w:val="center"/>
    </w:pPr>
    <w:rPr>
      <w:rFonts w:asciiTheme="majorHAnsi" w:hAnsiTheme="majorHAnsi"/>
      <w:color w:val="FFFFFF" w:themeColor="background1"/>
      <w:spacing w:val="-15"/>
      <w:sz w:val="32"/>
    </w:rPr>
  </w:style>
  <w:style w:type="table" w:styleId="TableGrid">
    <w:name w:val="Table Grid"/>
    <w:basedOn w:val="TableNormal"/>
    <w:uiPriority w:val="59"/>
    <w:rsid w:val="004A6D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closure">
    <w:name w:val="Enclosure"/>
    <w:basedOn w:val="BodyText"/>
    <w:next w:val="Normal"/>
    <w:semiHidden/>
    <w:unhideWhenUsed/>
    <w:rsid w:val="00E442BF"/>
    <w:pPr>
      <w:keepLines/>
      <w:jc w:val="left"/>
    </w:pPr>
  </w:style>
  <w:style w:type="paragraph" w:customStyle="1" w:styleId="HeaderBase">
    <w:name w:val="Header Base"/>
    <w:basedOn w:val="BodyText"/>
    <w:semiHidden/>
    <w:unhideWhenUsed/>
    <w:rsid w:val="00E442BF"/>
    <w:pPr>
      <w:keepLines/>
      <w:tabs>
        <w:tab w:val="center" w:pos="4320"/>
        <w:tab w:val="right" w:pos="8640"/>
      </w:tabs>
    </w:pPr>
  </w:style>
  <w:style w:type="paragraph" w:styleId="Footer">
    <w:name w:val="footer"/>
    <w:basedOn w:val="Normal"/>
    <w:unhideWhenUsed/>
    <w:rsid w:val="0088185F"/>
    <w:pPr>
      <w:jc w:val="center"/>
    </w:pPr>
    <w:rPr>
      <w:sz w:val="18"/>
    </w:rPr>
  </w:style>
  <w:style w:type="paragraph" w:styleId="Header">
    <w:name w:val="header"/>
    <w:basedOn w:val="HeaderBase"/>
    <w:semiHidden/>
    <w:rsid w:val="00E442BF"/>
    <w:pPr>
      <w:spacing w:after="600"/>
    </w:pPr>
  </w:style>
  <w:style w:type="paragraph" w:customStyle="1" w:styleId="HeadingBase">
    <w:name w:val="Heading Base"/>
    <w:basedOn w:val="BodyText"/>
    <w:next w:val="BodyText"/>
    <w:semiHidden/>
    <w:unhideWhenUsed/>
    <w:rsid w:val="00E442BF"/>
    <w:pPr>
      <w:keepNext/>
      <w:keepLines/>
      <w:jc w:val="left"/>
    </w:pPr>
    <w:rPr>
      <w:rFonts w:ascii="Arial Black" w:hAnsi="Arial Black"/>
      <w:spacing w:val="-10"/>
      <w:kern w:val="28"/>
    </w:rPr>
  </w:style>
  <w:style w:type="paragraph" w:styleId="MessageHeader">
    <w:name w:val="Message Header"/>
    <w:basedOn w:val="BodyText"/>
    <w:semiHidden/>
    <w:rsid w:val="00E442BF"/>
    <w:pPr>
      <w:keepLines/>
      <w:spacing w:after="120"/>
      <w:ind w:left="1555" w:hanging="720"/>
      <w:jc w:val="left"/>
    </w:pPr>
  </w:style>
  <w:style w:type="paragraph" w:customStyle="1" w:styleId="MessageHeaderFirst">
    <w:name w:val="Message Header First"/>
    <w:basedOn w:val="MessageHeader"/>
    <w:next w:val="MessageHeader"/>
    <w:semiHidden/>
    <w:unhideWhenUsed/>
    <w:rsid w:val="00E442BF"/>
  </w:style>
  <w:style w:type="character" w:customStyle="1" w:styleId="MessageHeaderLabel">
    <w:name w:val="Message Header Label"/>
    <w:semiHidden/>
    <w:unhideWhenUsed/>
    <w:rsid w:val="00E442BF"/>
    <w:rPr>
      <w:rFonts w:ascii="Arial Black" w:hAnsi="Arial Black"/>
      <w:spacing w:val="-10"/>
      <w:sz w:val="18"/>
    </w:rPr>
  </w:style>
  <w:style w:type="paragraph" w:customStyle="1" w:styleId="MessageHeaderLast">
    <w:name w:val="Message Header Last"/>
    <w:basedOn w:val="MessageHeader"/>
    <w:next w:val="BodyText"/>
    <w:semiHidden/>
    <w:unhideWhenUsed/>
    <w:rsid w:val="00E442BF"/>
    <w:pPr>
      <w:pBdr>
        <w:bottom w:val="single" w:sz="6" w:space="15" w:color="auto"/>
      </w:pBdr>
      <w:spacing w:after="320"/>
    </w:pPr>
  </w:style>
  <w:style w:type="paragraph" w:styleId="NormalIndent">
    <w:name w:val="Normal Indent"/>
    <w:basedOn w:val="Normal"/>
    <w:semiHidden/>
    <w:rsid w:val="00E442BF"/>
    <w:pPr>
      <w:ind w:left="1555"/>
    </w:pPr>
  </w:style>
  <w:style w:type="character" w:styleId="PageNumber">
    <w:name w:val="page number"/>
    <w:semiHidden/>
    <w:rsid w:val="00E442BF"/>
    <w:rPr>
      <w:sz w:val="18"/>
    </w:rPr>
  </w:style>
  <w:style w:type="paragraph" w:customStyle="1" w:styleId="ReturnAddress">
    <w:name w:val="Return Address"/>
    <w:basedOn w:val="Normal"/>
    <w:semiHidden/>
    <w:unhideWhenUsed/>
    <w:rsid w:val="00E442BF"/>
    <w:pPr>
      <w:keepLines/>
      <w:spacing w:line="200" w:lineRule="atLeast"/>
    </w:pPr>
    <w:rPr>
      <w:spacing w:val="-2"/>
      <w:sz w:val="16"/>
    </w:rPr>
  </w:style>
  <w:style w:type="paragraph" w:styleId="Signature">
    <w:name w:val="Signature"/>
    <w:basedOn w:val="BodyText"/>
    <w:semiHidden/>
    <w:unhideWhenUsed/>
    <w:rsid w:val="00E442BF"/>
    <w:pPr>
      <w:keepNext/>
      <w:keepLines/>
      <w:spacing w:before="660"/>
    </w:pPr>
  </w:style>
  <w:style w:type="paragraph" w:customStyle="1" w:styleId="SignatureJobTitle">
    <w:name w:val="Signature Job Title"/>
    <w:basedOn w:val="Signature"/>
    <w:next w:val="Normal"/>
    <w:semiHidden/>
    <w:unhideWhenUsed/>
    <w:rsid w:val="00E442BF"/>
    <w:pPr>
      <w:spacing w:before="0"/>
      <w:jc w:val="left"/>
    </w:pPr>
  </w:style>
  <w:style w:type="paragraph" w:customStyle="1" w:styleId="SignatureName">
    <w:name w:val="Signature Name"/>
    <w:basedOn w:val="Signature"/>
    <w:next w:val="SignatureJobTitle"/>
    <w:semiHidden/>
    <w:unhideWhenUsed/>
    <w:rsid w:val="00E442BF"/>
    <w:pPr>
      <w:spacing w:before="720"/>
      <w:jc w:val="lef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2030"/>
    <w:rPr>
      <w:rFonts w:ascii="Tahoma" w:hAnsi="Tahoma" w:cs="Tahoma"/>
      <w:sz w:val="16"/>
      <w:szCs w:val="16"/>
    </w:rPr>
  </w:style>
  <w:style w:type="paragraph" w:styleId="List">
    <w:name w:val="List"/>
    <w:basedOn w:val="Normal"/>
    <w:semiHidden/>
    <w:rsid w:val="00E442BF"/>
    <w:pPr>
      <w:ind w:left="1195" w:hanging="360"/>
    </w:pPr>
  </w:style>
  <w:style w:type="paragraph" w:styleId="List2">
    <w:name w:val="List 2"/>
    <w:basedOn w:val="Normal"/>
    <w:semiHidden/>
    <w:rsid w:val="00E442BF"/>
    <w:pPr>
      <w:ind w:left="1555" w:hanging="360"/>
    </w:pPr>
  </w:style>
  <w:style w:type="paragraph" w:styleId="List3">
    <w:name w:val="List 3"/>
    <w:basedOn w:val="Normal"/>
    <w:semiHidden/>
    <w:rsid w:val="00E442BF"/>
    <w:pPr>
      <w:ind w:left="1915" w:hanging="360"/>
    </w:pPr>
  </w:style>
  <w:style w:type="paragraph" w:styleId="List4">
    <w:name w:val="List 4"/>
    <w:basedOn w:val="Normal"/>
    <w:semiHidden/>
    <w:rsid w:val="00E442BF"/>
    <w:pPr>
      <w:ind w:left="2275" w:hanging="360"/>
    </w:pPr>
  </w:style>
  <w:style w:type="paragraph" w:styleId="List5">
    <w:name w:val="List 5"/>
    <w:basedOn w:val="Normal"/>
    <w:semiHidden/>
    <w:rsid w:val="00E442BF"/>
    <w:pPr>
      <w:ind w:left="2635" w:hanging="360"/>
    </w:pPr>
  </w:style>
  <w:style w:type="paragraph" w:styleId="ListBullet">
    <w:name w:val="List Bullet"/>
    <w:basedOn w:val="Normal"/>
    <w:autoRedefine/>
    <w:semiHidden/>
    <w:rsid w:val="00E442BF"/>
    <w:pPr>
      <w:numPr>
        <w:numId w:val="3"/>
      </w:numPr>
      <w:ind w:left="1195"/>
    </w:pPr>
  </w:style>
  <w:style w:type="paragraph" w:styleId="ListBullet2">
    <w:name w:val="List Bullet 2"/>
    <w:basedOn w:val="Normal"/>
    <w:autoRedefine/>
    <w:semiHidden/>
    <w:rsid w:val="00E442BF"/>
    <w:pPr>
      <w:numPr>
        <w:numId w:val="4"/>
      </w:numPr>
      <w:ind w:left="1555"/>
    </w:pPr>
  </w:style>
  <w:style w:type="paragraph" w:styleId="ListBullet3">
    <w:name w:val="List Bullet 3"/>
    <w:basedOn w:val="Normal"/>
    <w:autoRedefine/>
    <w:semiHidden/>
    <w:rsid w:val="00E442BF"/>
    <w:pPr>
      <w:numPr>
        <w:numId w:val="5"/>
      </w:numPr>
      <w:ind w:left="1915"/>
    </w:pPr>
  </w:style>
  <w:style w:type="paragraph" w:styleId="ListBullet4">
    <w:name w:val="List Bullet 4"/>
    <w:basedOn w:val="Normal"/>
    <w:autoRedefine/>
    <w:semiHidden/>
    <w:rsid w:val="00E442BF"/>
    <w:pPr>
      <w:numPr>
        <w:numId w:val="6"/>
      </w:numPr>
      <w:ind w:left="2275"/>
    </w:pPr>
  </w:style>
  <w:style w:type="paragraph" w:styleId="ListBullet5">
    <w:name w:val="List Bullet 5"/>
    <w:basedOn w:val="Normal"/>
    <w:autoRedefine/>
    <w:semiHidden/>
    <w:rsid w:val="00E442BF"/>
    <w:pPr>
      <w:numPr>
        <w:numId w:val="7"/>
      </w:numPr>
      <w:ind w:left="2635"/>
    </w:pPr>
  </w:style>
  <w:style w:type="paragraph" w:styleId="ListContinue">
    <w:name w:val="List Continue"/>
    <w:basedOn w:val="Normal"/>
    <w:semiHidden/>
    <w:rsid w:val="00E442BF"/>
    <w:pPr>
      <w:spacing w:after="120"/>
      <w:ind w:left="1195"/>
    </w:pPr>
  </w:style>
  <w:style w:type="paragraph" w:styleId="ListContinue2">
    <w:name w:val="List Continue 2"/>
    <w:basedOn w:val="Normal"/>
    <w:semiHidden/>
    <w:rsid w:val="00E442BF"/>
    <w:pPr>
      <w:spacing w:after="120"/>
      <w:ind w:left="1555"/>
    </w:pPr>
  </w:style>
  <w:style w:type="paragraph" w:styleId="ListContinue3">
    <w:name w:val="List Continue 3"/>
    <w:basedOn w:val="Normal"/>
    <w:semiHidden/>
    <w:rsid w:val="00E442BF"/>
    <w:pPr>
      <w:spacing w:after="120"/>
      <w:ind w:left="1915"/>
    </w:pPr>
  </w:style>
  <w:style w:type="paragraph" w:styleId="ListContinue4">
    <w:name w:val="List Continue 4"/>
    <w:basedOn w:val="Normal"/>
    <w:semiHidden/>
    <w:rsid w:val="00E442BF"/>
    <w:pPr>
      <w:spacing w:after="120"/>
      <w:ind w:left="2275"/>
    </w:pPr>
  </w:style>
  <w:style w:type="paragraph" w:styleId="ListContinue5">
    <w:name w:val="List Continue 5"/>
    <w:basedOn w:val="Normal"/>
    <w:semiHidden/>
    <w:rsid w:val="00E442BF"/>
    <w:pPr>
      <w:spacing w:after="120"/>
      <w:ind w:left="2635"/>
    </w:pPr>
  </w:style>
  <w:style w:type="paragraph" w:styleId="ListNumber">
    <w:name w:val="List Number"/>
    <w:basedOn w:val="Normal"/>
    <w:semiHidden/>
    <w:rsid w:val="00E442BF"/>
    <w:pPr>
      <w:numPr>
        <w:numId w:val="8"/>
      </w:numPr>
      <w:ind w:left="1195"/>
    </w:pPr>
  </w:style>
  <w:style w:type="paragraph" w:styleId="ListNumber2">
    <w:name w:val="List Number 2"/>
    <w:basedOn w:val="Normal"/>
    <w:semiHidden/>
    <w:rsid w:val="00E442BF"/>
    <w:pPr>
      <w:numPr>
        <w:numId w:val="9"/>
      </w:numPr>
      <w:ind w:left="1555"/>
    </w:pPr>
  </w:style>
  <w:style w:type="paragraph" w:styleId="ListNumber3">
    <w:name w:val="List Number 3"/>
    <w:basedOn w:val="Normal"/>
    <w:semiHidden/>
    <w:rsid w:val="00E442BF"/>
    <w:pPr>
      <w:numPr>
        <w:numId w:val="10"/>
      </w:numPr>
      <w:ind w:left="1915"/>
    </w:pPr>
  </w:style>
  <w:style w:type="paragraph" w:styleId="ListNumber4">
    <w:name w:val="List Number 4"/>
    <w:basedOn w:val="Normal"/>
    <w:semiHidden/>
    <w:rsid w:val="00E442BF"/>
    <w:pPr>
      <w:numPr>
        <w:numId w:val="11"/>
      </w:numPr>
      <w:ind w:left="2275"/>
    </w:pPr>
  </w:style>
  <w:style w:type="paragraph" w:styleId="ListNumber5">
    <w:name w:val="List Number 5"/>
    <w:basedOn w:val="Normal"/>
    <w:semiHidden/>
    <w:rsid w:val="00E442BF"/>
    <w:pPr>
      <w:numPr>
        <w:numId w:val="12"/>
      </w:numPr>
      <w:ind w:left="2635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2030"/>
    <w:rPr>
      <w:rFonts w:ascii="Tahoma" w:hAnsi="Tahoma" w:cs="Tahoma"/>
      <w:spacing w:val="-5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A6DCE"/>
    <w:pPr>
      <w:keepNext/>
      <w:keepLines/>
      <w:spacing w:before="400" w:after="120" w:line="240" w:lineRule="atLeast"/>
    </w:pPr>
    <w:rPr>
      <w:rFonts w:asciiTheme="majorHAnsi" w:hAnsiTheme="majorHAnsi"/>
      <w:b/>
      <w:kern w:val="28"/>
      <w:sz w:val="108"/>
    </w:rPr>
  </w:style>
  <w:style w:type="character" w:customStyle="1" w:styleId="TitleChar">
    <w:name w:val="Title Char"/>
    <w:basedOn w:val="DefaultParagraphFont"/>
    <w:link w:val="Title"/>
    <w:uiPriority w:val="10"/>
    <w:rsid w:val="004A6DCE"/>
    <w:rPr>
      <w:rFonts w:asciiTheme="majorHAnsi" w:hAnsiTheme="majorHAnsi"/>
      <w:b/>
      <w:spacing w:val="-5"/>
      <w:kern w:val="28"/>
      <w:sz w:val="108"/>
    </w:rPr>
  </w:style>
  <w:style w:type="character" w:styleId="PlaceholderText">
    <w:name w:val="Placeholder Text"/>
    <w:basedOn w:val="DefaultParagraphFont"/>
    <w:uiPriority w:val="99"/>
    <w:semiHidden/>
    <w:rsid w:val="00E0003B"/>
    <w:rPr>
      <w:color w:val="808080"/>
    </w:rPr>
  </w:style>
  <w:style w:type="character" w:customStyle="1" w:styleId="BodyTextChar">
    <w:name w:val="Body Text Char"/>
    <w:basedOn w:val="DefaultParagraphFont"/>
    <w:link w:val="BodyText"/>
    <w:rsid w:val="0088185F"/>
    <w:rPr>
      <w:rFonts w:asciiTheme="minorHAnsi" w:hAnsiTheme="minorHAnsi"/>
      <w:spacing w:val="-5"/>
      <w:sz w:val="22"/>
    </w:rPr>
  </w:style>
  <w:style w:type="table" w:styleId="PlainTable3">
    <w:name w:val="Plain Table 3"/>
    <w:basedOn w:val="TableNormal"/>
    <w:uiPriority w:val="43"/>
    <w:rsid w:val="008F793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8F793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">
    <w:name w:val="Grid Table 4"/>
    <w:basedOn w:val="TableNormal"/>
    <w:uiPriority w:val="49"/>
    <w:rsid w:val="008F793E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8F79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79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8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mazon.com/dp/B098CWYPZC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emf"/><Relationship Id="rId17" Type="http://schemas.openxmlformats.org/officeDocument/2006/relationships/image" Target="media/image6.jpe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amazon.com/dp/B071ZD31Z5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://www.amazon.com/dp/B088ZQ9XMC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amazon.com/dp/B08CF2BLTP" TargetMode="External"/><Relationship Id="rId14" Type="http://schemas.openxmlformats.org/officeDocument/2006/relationships/image" Target="media/image3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vyn\AppData\Roaming\Microsoft\Templates\Memo%20(Professional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DD38E748D8349E89DC47DDEBA94ED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F70855-9429-45A9-821A-9F7C35D6475C}"/>
      </w:docPartPr>
      <w:docPartBody>
        <w:p w:rsidR="00040A03" w:rsidRDefault="009134E1">
          <w:pPr>
            <w:pStyle w:val="7DD38E748D8349E89DC47DDEBA94ED75"/>
          </w:pPr>
          <w:r>
            <w:t>[Click to select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4E1"/>
    <w:rsid w:val="00040A03"/>
    <w:rsid w:val="00061726"/>
    <w:rsid w:val="003738F6"/>
    <w:rsid w:val="005A31B6"/>
    <w:rsid w:val="006A0E76"/>
    <w:rsid w:val="008F35AB"/>
    <w:rsid w:val="009134E1"/>
    <w:rsid w:val="00952757"/>
    <w:rsid w:val="00B432EA"/>
    <w:rsid w:val="00B831DD"/>
    <w:rsid w:val="00D647AA"/>
    <w:rsid w:val="00DD4713"/>
    <w:rsid w:val="00E12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D38E748D8349E89DC47DDEBA94ED75">
    <w:name w:val="7DD38E748D8349E89DC47DDEBA94ED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Invitation">
      <a:majorFont>
        <a:latin typeface="Arial Black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2F78E39-EDF4-4463-886C-A227B1A911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Memo (Professional design).dotx</Template>
  <TotalTime>5</TotalTime>
  <Pages>4</Pages>
  <Words>431</Words>
  <Characters>2460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Memo (Professional design)</vt:lpstr>
    </vt:vector>
  </TitlesOfParts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 (Professional design)</dc:title>
  <dc:creator>Windows User</dc:creator>
  <cp:keywords/>
  <cp:lastModifiedBy>Nathan Wiley</cp:lastModifiedBy>
  <cp:revision>4</cp:revision>
  <cp:lastPrinted>2022-04-05T06:13:00Z</cp:lastPrinted>
  <dcterms:created xsi:type="dcterms:W3CDTF">2022-10-22T04:05:00Z</dcterms:created>
  <dcterms:modified xsi:type="dcterms:W3CDTF">2022-10-22T04:10:00Z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TC010129271033</vt:lpwstr>
  </property>
</Properties>
</file>